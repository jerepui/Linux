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455C77" w14:textId="77777777" w:rsidR="00567666" w:rsidRPr="00B13F66" w:rsidRDefault="00010658">
      <w:pPr>
        <w:rPr>
          <w:sz w:val="32"/>
          <w:szCs w:val="32"/>
        </w:rPr>
      </w:pPr>
      <w:r w:rsidRPr="00B13F66">
        <w:rPr>
          <w:sz w:val="32"/>
          <w:szCs w:val="32"/>
        </w:rPr>
        <w:t>Linux tehtävä 1.1</w:t>
      </w:r>
    </w:p>
    <w:p w14:paraId="4C455C78" w14:textId="77777777" w:rsidR="00567666" w:rsidRPr="00B13F66" w:rsidRDefault="00567666">
      <w:pPr>
        <w:rPr>
          <w:sz w:val="32"/>
          <w:szCs w:val="32"/>
        </w:rPr>
      </w:pPr>
    </w:p>
    <w:p w14:paraId="4C455C79" w14:textId="77777777" w:rsidR="00567666" w:rsidRPr="00B13F66" w:rsidRDefault="00010658">
      <w:pPr>
        <w:rPr>
          <w:sz w:val="32"/>
          <w:szCs w:val="32"/>
        </w:rPr>
      </w:pPr>
      <w:r w:rsidRPr="00B13F66">
        <w:rPr>
          <w:sz w:val="32"/>
          <w:szCs w:val="32"/>
        </w:rPr>
        <w:t>a).</w:t>
      </w:r>
    </w:p>
    <w:p w14:paraId="4C455C7A" w14:textId="77777777" w:rsidR="00567666" w:rsidRPr="00B13F66" w:rsidRDefault="00567666">
      <w:pPr>
        <w:rPr>
          <w:sz w:val="32"/>
          <w:szCs w:val="32"/>
        </w:rPr>
      </w:pPr>
    </w:p>
    <w:p w14:paraId="4C455C7B" w14:textId="77777777" w:rsidR="00567666" w:rsidRDefault="00010658">
      <w:r>
        <w:t>Mihin asioihin jakelupaketin valinnassa kannattaa niiden mukaan kiinnittää huomiota ja millaisia ominaisuuksia käyttäjille olisi tarjolla?</w:t>
      </w:r>
    </w:p>
    <w:p w14:paraId="4C455C7C" w14:textId="77777777" w:rsidR="00567666" w:rsidRDefault="00567666"/>
    <w:p w14:paraId="52603EB1" w14:textId="0602B42A" w:rsidR="00B13F66" w:rsidRDefault="00010658">
      <w:r>
        <w:t xml:space="preserve">Linux jakelupaketteja on tarjolla monia </w:t>
      </w:r>
      <w:r w:rsidR="00B13F66">
        <w:t>vaihtelevilla</w:t>
      </w:r>
      <w:r>
        <w:t xml:space="preserve"> </w:t>
      </w:r>
      <w:r>
        <w:t>ominaisuuksilla. Oikean jakelupaketin löytämisessä on tärkeää miettiä</w:t>
      </w:r>
      <w:r w:rsidR="00B13F66">
        <w:t xml:space="preserve">, mikä on itselle käyttöjärjestelmässä tärkeää. Merkittävää on se mitä käyttöjärjestelmän haluaa tekevän ja mihin sitä käyttää. Osa jakelupaketeista on käyttäjäystävällisempiä ja niissä on helppokäyttöinen graafinen käyttöliittymä kuten </w:t>
      </w:r>
      <w:proofErr w:type="spellStart"/>
      <w:r w:rsidR="00B13F66">
        <w:t>windowsissa</w:t>
      </w:r>
      <w:proofErr w:type="spellEnd"/>
      <w:r w:rsidR="00B13F66">
        <w:t xml:space="preserve">. Osa paketeista antaa käyttäjälle enemmän vapauksia muokata käyttöjärjestelmästä haluamansa tapainen, mutta saattaa olla käytettävyydeltään monimutkaisempi. Kannattaa myös kiinnittää huomiota siihen millainen päivitysmalli kullakin jakelupaketilla on käytössä. Jos haluaa vakaampia päivityksiä, kannattaa valita jakelupaketti, jossa päivitykset tulevat saataville tietyillä aikaväleillä. Jos taas haluaa saada käyttöjärjestelmän viimeisimmän version heti käyttöönsä, kannattaa valita </w:t>
      </w:r>
      <w:proofErr w:type="spellStart"/>
      <w:r w:rsidR="00B13F66">
        <w:t>rolling</w:t>
      </w:r>
      <w:proofErr w:type="spellEnd"/>
      <w:r w:rsidR="00B13F66">
        <w:t xml:space="preserve"> release- mallia käyttävä jakelupaketti, joka tarjoaa käyttäjille viimeisimmän version käyttöjärjestelmästä. Uusi versio saattaa olla epävakaa, joten tätä päivitysmallia suositellaan kokeneemmille Linuxin käyttäjille. </w:t>
      </w:r>
    </w:p>
    <w:p w14:paraId="30C673AB" w14:textId="48503ABE" w:rsidR="00B13F66" w:rsidRDefault="00B13F66"/>
    <w:p w14:paraId="48EA59C6" w14:textId="3DE758BD" w:rsidR="00B13F66" w:rsidRDefault="00B13F66">
      <w:r>
        <w:t xml:space="preserve">Viihdekäyttö on myös mahdollista Linuxin käyttäjille. </w:t>
      </w:r>
      <w:r w:rsidR="004162D4">
        <w:t xml:space="preserve">Joistakin Windowsiin luoduista sovelluksista on tehty Linux yhteensopivia versioita, kuten videopelien pelaamiseen käytettävä käyttöliittymä </w:t>
      </w:r>
      <w:proofErr w:type="spellStart"/>
      <w:r w:rsidR="004162D4">
        <w:t>Steam</w:t>
      </w:r>
      <w:proofErr w:type="spellEnd"/>
      <w:r w:rsidR="004162D4">
        <w:t>. Joistakin sovelluksista taas ei löydy yhteensopivia versioita, joten niiden pohjalta on luotu Linuxille suunniteltuja korvike sovelluksia, kuten GIMP, joka on Photoshopin korvike Linuxille.</w:t>
      </w:r>
    </w:p>
    <w:p w14:paraId="6F442ACA" w14:textId="252A894F" w:rsidR="004162D4" w:rsidRDefault="004162D4"/>
    <w:p w14:paraId="6BE27456" w14:textId="54B81BF8" w:rsidR="004162D4" w:rsidRDefault="004162D4">
      <w:pPr>
        <w:rPr>
          <w:sz w:val="32"/>
          <w:szCs w:val="32"/>
        </w:rPr>
      </w:pPr>
      <w:r>
        <w:rPr>
          <w:sz w:val="32"/>
          <w:szCs w:val="32"/>
        </w:rPr>
        <w:t>b)</w:t>
      </w:r>
    </w:p>
    <w:p w14:paraId="3615D867" w14:textId="7F1BC30D" w:rsidR="004162D4" w:rsidRDefault="004162D4">
      <w:pPr>
        <w:rPr>
          <w:sz w:val="32"/>
          <w:szCs w:val="32"/>
        </w:rPr>
      </w:pPr>
    </w:p>
    <w:p w14:paraId="6716CF8B" w14:textId="6AD6838B" w:rsidR="004162D4" w:rsidRDefault="004162D4">
      <w:proofErr w:type="spellStart"/>
      <w:r>
        <w:t>Librehunt</w:t>
      </w:r>
      <w:proofErr w:type="spellEnd"/>
      <w:r>
        <w:t xml:space="preserve"> suositteli minulle helppokäyttöisiä </w:t>
      </w:r>
      <w:proofErr w:type="spellStart"/>
      <w:proofErr w:type="gramStart"/>
      <w:r>
        <w:t>käyttöjkärjestelmiä</w:t>
      </w:r>
      <w:proofErr w:type="spellEnd"/>
      <w:proofErr w:type="gramEnd"/>
      <w:r>
        <w:t xml:space="preserve"> joissa on stabiilit jaksottaiset päivitykset ja Windowsin tapainen käyttöliittymä.</w:t>
      </w:r>
      <w:r w:rsidR="00010658">
        <w:t xml:space="preserve"> Minulle suositeltiin mm. </w:t>
      </w:r>
      <w:proofErr w:type="spellStart"/>
      <w:r w:rsidR="00010658">
        <w:t>Chakra</w:t>
      </w:r>
      <w:proofErr w:type="spellEnd"/>
      <w:r w:rsidR="00010658">
        <w:t xml:space="preserve"> Linux, </w:t>
      </w:r>
      <w:proofErr w:type="spellStart"/>
      <w:r w:rsidR="00010658">
        <w:t>Puppy</w:t>
      </w:r>
      <w:proofErr w:type="spellEnd"/>
      <w:r w:rsidR="00010658">
        <w:t xml:space="preserve"> Linux, sekä Linux </w:t>
      </w:r>
      <w:proofErr w:type="spellStart"/>
      <w:r w:rsidR="00010658">
        <w:t>Lite</w:t>
      </w:r>
      <w:proofErr w:type="spellEnd"/>
      <w:r w:rsidR="00010658">
        <w:t xml:space="preserve"> jakelupaketteja.</w:t>
      </w:r>
      <w:r>
        <w:t xml:space="preserve"> Vastasin, että osaan käyttää tietokonetta keskitasoisesti ja että haluan Windowsia muistuttavan käyttöliittymän, sekä säännölliset ja vakaat päivitykset. Muut asetukset ja vaihtoehdot olivat minulle samantekeviä.</w:t>
      </w:r>
    </w:p>
    <w:p w14:paraId="7F9CE10C" w14:textId="40729148" w:rsidR="004162D4" w:rsidRDefault="004162D4"/>
    <w:p w14:paraId="063C3DD1" w14:textId="141CA368" w:rsidR="004162D4" w:rsidRDefault="004162D4">
      <w:proofErr w:type="spellStart"/>
      <w:r>
        <w:t>Distrochooserissa</w:t>
      </w:r>
      <w:proofErr w:type="spellEnd"/>
      <w:r>
        <w:t xml:space="preserve"> </w:t>
      </w:r>
      <w:proofErr w:type="gramStart"/>
      <w:r>
        <w:t>vastasin</w:t>
      </w:r>
      <w:proofErr w:type="gramEnd"/>
      <w:r>
        <w:t xml:space="preserve"> että osaan ratkaista tietokoneongelmat itse, mutta minulla ei ole Linuxin käytöstä paljon kokemusta. Haluan että voin itse muuttaa preferenssejä ja asetuksia graafisessa käyttöliittymässä. Haen mieluummin internetistä tutoriaalien avulla tukea ongelmissa, kuin kysymällä muilta. Halu</w:t>
      </w:r>
      <w:r w:rsidR="00010658">
        <w:t xml:space="preserve">an että käyttöjärjestelmä on ilmainen ja että käyttöliittymä muistuttaa </w:t>
      </w:r>
      <w:proofErr w:type="spellStart"/>
      <w:r w:rsidR="00010658">
        <w:t>windowsia</w:t>
      </w:r>
      <w:proofErr w:type="spellEnd"/>
      <w:r w:rsidR="00010658">
        <w:t xml:space="preserve">. Haluan valita itse mitä sovelluksia asennan. Haluan asentaa sovellukset terminaalin komentoja käyttäen, sekä ladata vakaat päivitykset. Minulle suositeltiin </w:t>
      </w:r>
      <w:proofErr w:type="spellStart"/>
      <w:r w:rsidR="00010658">
        <w:t>Scientific</w:t>
      </w:r>
      <w:proofErr w:type="spellEnd"/>
      <w:r w:rsidR="00010658">
        <w:t xml:space="preserve"> Linuxia, sekä CentOS jakelupaketteja.</w:t>
      </w:r>
    </w:p>
    <w:p w14:paraId="29B5879A" w14:textId="42815AFD" w:rsidR="00010658" w:rsidRDefault="00010658"/>
    <w:p w14:paraId="778C8089" w14:textId="64A3E083" w:rsidR="00010658" w:rsidRDefault="00010658">
      <w:proofErr w:type="spellStart"/>
      <w:r>
        <w:t>Chakra</w:t>
      </w:r>
      <w:proofErr w:type="spellEnd"/>
      <w:r>
        <w:t xml:space="preserve"> Linuxia ei ole sijoitettu suosion perusteella. Linux </w:t>
      </w:r>
      <w:proofErr w:type="spellStart"/>
      <w:r>
        <w:t>Lite</w:t>
      </w:r>
      <w:proofErr w:type="spellEnd"/>
      <w:r>
        <w:t xml:space="preserve"> on 27. jakelupaketti suosiossa. </w:t>
      </w:r>
      <w:proofErr w:type="spellStart"/>
      <w:r>
        <w:t>Scientific</w:t>
      </w:r>
      <w:proofErr w:type="spellEnd"/>
      <w:r>
        <w:t xml:space="preserve"> Linux on 170. ja CentOS on 21. sijalla.</w:t>
      </w:r>
    </w:p>
    <w:p w14:paraId="473983FB" w14:textId="2DECC40F" w:rsidR="00010658" w:rsidRPr="004162D4" w:rsidRDefault="00010658">
      <w:r w:rsidRPr="00010658">
        <w:lastRenderedPageBreak/>
        <w:drawing>
          <wp:inline distT="0" distB="0" distL="0" distR="0" wp14:anchorId="6F2A3D53" wp14:editId="0FA96669">
            <wp:extent cx="5731510" cy="58324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832475"/>
                    </a:xfrm>
                    <a:prstGeom prst="rect">
                      <a:avLst/>
                    </a:prstGeom>
                  </pic:spPr>
                </pic:pic>
              </a:graphicData>
            </a:graphic>
          </wp:inline>
        </w:drawing>
      </w:r>
    </w:p>
    <w:p w14:paraId="48CC5A8D" w14:textId="47A37B2A" w:rsidR="004162D4" w:rsidRDefault="004162D4">
      <w:pPr>
        <w:rPr>
          <w:sz w:val="32"/>
          <w:szCs w:val="32"/>
        </w:rPr>
      </w:pPr>
      <w:r w:rsidRPr="004162D4">
        <w:rPr>
          <w:sz w:val="32"/>
          <w:szCs w:val="32"/>
        </w:rPr>
        <w:lastRenderedPageBreak/>
        <w:drawing>
          <wp:inline distT="0" distB="0" distL="0" distR="0" wp14:anchorId="5DDC58DB" wp14:editId="1C5E4EEB">
            <wp:extent cx="5731510" cy="40868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86860"/>
                    </a:xfrm>
                    <a:prstGeom prst="rect">
                      <a:avLst/>
                    </a:prstGeom>
                  </pic:spPr>
                </pic:pic>
              </a:graphicData>
            </a:graphic>
          </wp:inline>
        </w:drawing>
      </w:r>
      <w:r w:rsidRPr="004162D4">
        <w:rPr>
          <w:sz w:val="32"/>
          <w:szCs w:val="32"/>
        </w:rPr>
        <w:drawing>
          <wp:inline distT="0" distB="0" distL="0" distR="0" wp14:anchorId="65B8D0F3" wp14:editId="5ACF107B">
            <wp:extent cx="5731510" cy="41033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103370"/>
                    </a:xfrm>
                    <a:prstGeom prst="rect">
                      <a:avLst/>
                    </a:prstGeom>
                  </pic:spPr>
                </pic:pic>
              </a:graphicData>
            </a:graphic>
          </wp:inline>
        </w:drawing>
      </w:r>
    </w:p>
    <w:p w14:paraId="2A40283E" w14:textId="7A548FAA" w:rsidR="004162D4" w:rsidRDefault="004162D4">
      <w:pPr>
        <w:rPr>
          <w:sz w:val="32"/>
          <w:szCs w:val="32"/>
        </w:rPr>
      </w:pPr>
    </w:p>
    <w:p w14:paraId="19185A7E" w14:textId="641CB6BC" w:rsidR="004162D4" w:rsidRPr="004162D4" w:rsidRDefault="004162D4">
      <w:r w:rsidRPr="004162D4">
        <w:lastRenderedPageBreak/>
        <w:drawing>
          <wp:inline distT="0" distB="0" distL="0" distR="0" wp14:anchorId="3C9B2795" wp14:editId="154D9766">
            <wp:extent cx="5731510" cy="35680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68065"/>
                    </a:xfrm>
                    <a:prstGeom prst="rect">
                      <a:avLst/>
                    </a:prstGeom>
                  </pic:spPr>
                </pic:pic>
              </a:graphicData>
            </a:graphic>
          </wp:inline>
        </w:drawing>
      </w:r>
    </w:p>
    <w:sectPr w:rsidR="004162D4" w:rsidRPr="004162D4">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455C7B" w14:textId="77777777" w:rsidR="00000000" w:rsidRDefault="00010658">
      <w:r>
        <w:separator/>
      </w:r>
    </w:p>
  </w:endnote>
  <w:endnote w:type="continuationSeparator" w:id="0">
    <w:p w14:paraId="4C455C7D" w14:textId="77777777" w:rsidR="00000000" w:rsidRDefault="00010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455C77" w14:textId="77777777" w:rsidR="00000000" w:rsidRDefault="00010658">
      <w:r>
        <w:rPr>
          <w:color w:val="000000"/>
        </w:rPr>
        <w:separator/>
      </w:r>
    </w:p>
  </w:footnote>
  <w:footnote w:type="continuationSeparator" w:id="0">
    <w:p w14:paraId="4C455C79" w14:textId="77777777" w:rsidR="00000000" w:rsidRDefault="000106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130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67666"/>
    <w:rsid w:val="00010658"/>
    <w:rsid w:val="004162D4"/>
    <w:rsid w:val="00567666"/>
    <w:rsid w:val="00B13F6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5C77"/>
  <w15:docId w15:val="{454BD969-31CA-499F-9E9B-0DA774F95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Arial"/>
        <w:sz w:val="22"/>
        <w:szCs w:val="22"/>
        <w:lang w:val="fi-FI"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Trebuchet MS" w:hAnsi="Trebuchet MS"/>
    </w:rPr>
  </w:style>
  <w:style w:type="paragraph" w:styleId="Heading1">
    <w:name w:val="heading 1"/>
    <w:basedOn w:val="Normal"/>
    <w:next w:val="Normal"/>
    <w:uiPriority w:val="9"/>
    <w:qFormat/>
    <w:pPr>
      <w:keepNext/>
      <w:keepLines/>
      <w:spacing w:before="240" w:line="256" w:lineRule="auto"/>
      <w:outlineLvl w:val="0"/>
    </w:pPr>
    <w:rPr>
      <w:rFonts w:ascii="Calibri" w:eastAsia="Times New Roman" w:hAnsi="Calibri" w:cs="Times New Roman"/>
      <w:sz w:val="32"/>
      <w:szCs w:val="32"/>
    </w:rPr>
  </w:style>
  <w:style w:type="paragraph" w:styleId="Heading2">
    <w:name w:val="heading 2"/>
    <w:basedOn w:val="Normal"/>
    <w:next w:val="Normal"/>
    <w:uiPriority w:val="9"/>
    <w:semiHidden/>
    <w:unhideWhenUsed/>
    <w:qFormat/>
    <w:pPr>
      <w:keepNext/>
      <w:keepLines/>
      <w:spacing w:before="40" w:line="256" w:lineRule="auto"/>
      <w:outlineLvl w:val="1"/>
    </w:pPr>
    <w:rPr>
      <w:rFonts w:ascii="Calibri" w:eastAsia="Times New Roman" w:hAnsi="Calibri" w:cs="Times New Roman"/>
      <w:sz w:val="26"/>
      <w:szCs w:val="26"/>
    </w:rPr>
  </w:style>
  <w:style w:type="paragraph" w:styleId="Heading3">
    <w:name w:val="heading 3"/>
    <w:basedOn w:val="Normal"/>
    <w:next w:val="Normal"/>
    <w:uiPriority w:val="9"/>
    <w:semiHidden/>
    <w:unhideWhenUsed/>
    <w:qFormat/>
    <w:pPr>
      <w:keepNext/>
      <w:keepLines/>
      <w:spacing w:before="40" w:line="256" w:lineRule="auto"/>
      <w:outlineLvl w:val="2"/>
    </w:pPr>
    <w:rPr>
      <w:rFonts w:ascii="Calibri" w:eastAsia="Times New Roman"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eastAsia="Times New Roman" w:cs="Times New Roman"/>
      <w:sz w:val="32"/>
      <w:szCs w:val="32"/>
    </w:rPr>
  </w:style>
  <w:style w:type="character" w:customStyle="1" w:styleId="Heading2Char">
    <w:name w:val="Heading 2 Char"/>
    <w:basedOn w:val="DefaultParagraphFont"/>
    <w:rPr>
      <w:rFonts w:eastAsia="Times New Roman" w:cs="Times New Roman"/>
      <w:sz w:val="26"/>
      <w:szCs w:val="26"/>
    </w:rPr>
  </w:style>
  <w:style w:type="character" w:customStyle="1" w:styleId="Heading3Char">
    <w:name w:val="Heading 3 Char"/>
    <w:basedOn w:val="DefaultParagraphFont"/>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312</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 Puittinen</dc:creator>
  <dc:description/>
  <cp:lastModifiedBy>Jere Puittinen</cp:lastModifiedBy>
  <cp:revision>2</cp:revision>
  <dcterms:created xsi:type="dcterms:W3CDTF">2021-03-17T14:11:00Z</dcterms:created>
  <dcterms:modified xsi:type="dcterms:W3CDTF">2021-03-17T14:11:00Z</dcterms:modified>
</cp:coreProperties>
</file>